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39651AB" w:rsidRPr="00F9176F" w:rsidRDefault="00000000" w:rsidP="00F9176F">
      <w:pPr>
        <w:pStyle w:val="Heading1"/>
      </w:pPr>
      <w:sdt>
        <w:sdtPr>
          <w:id w:val="-752200065"/>
          <w:placeholder>
            <w:docPart w:val="54FAF049DF664505B71E925E0C9E846D"/>
          </w:placeholder>
          <w15:appearance w15:val="hidden"/>
        </w:sdtPr>
        <w:sdtContent>
          <w:r w:rsidR="00D72294">
            <w:t>DRISHTI CHAUBEY</w:t>
          </w:r>
        </w:sdtContent>
      </w:sdt>
      <w:r w:rsidR="00F9176F" w:rsidRPr="00F9176F">
        <w:t xml:space="preserve"> </w:t>
      </w:r>
    </w:p>
    <w:p w:rsidR="00DC490D" w:rsidRPr="002073B6" w:rsidRDefault="00000000" w:rsidP="002073B6">
      <w:pPr>
        <w:pStyle w:val="ContactInfo"/>
      </w:pPr>
      <w:sdt>
        <w:sdtPr>
          <w:id w:val="1088194590"/>
          <w:placeholder>
            <w:docPart w:val="2B9418B68D2B47F69CF11B9C33C7AF0C"/>
          </w:placeholder>
          <w15:appearance w15:val="hidden"/>
        </w:sdtPr>
        <w:sdtContent>
          <w:r w:rsidR="00D72294">
            <w:t>004, bldg. no. 1, Ram, Ayodhya Nagari, Hendrepada, Badlapur (</w:t>
          </w:r>
          <w:r w:rsidR="00860463">
            <w:t>w) •</w:t>
          </w:r>
          <w:r w:rsidR="00D72294" w:rsidRPr="002073B6">
            <w:t xml:space="preserve"> chaubeydrishti0@gmail.com</w:t>
          </w:r>
        </w:sdtContent>
      </w:sdt>
      <w:r w:rsidR="339651AB" w:rsidRPr="002073B6">
        <w:t xml:space="preserve">  •  </w:t>
      </w:r>
      <w:sdt>
        <w:sdtPr>
          <w:id w:val="249624552"/>
          <w:placeholder>
            <w:docPart w:val="08063550540D4127ABCF27317C575923"/>
          </w:placeholder>
          <w15:appearance w15:val="hidden"/>
        </w:sdtPr>
        <w:sdtContent>
          <w:r w:rsidR="00D72294">
            <w:t>9920061344</w:t>
          </w:r>
        </w:sdtContent>
      </w:sdt>
      <w:r w:rsidR="5137D887" w:rsidRPr="002073B6">
        <w:t xml:space="preserve"> </w:t>
      </w:r>
      <w:r w:rsidR="00AA5BA8">
        <w:t>•</w:t>
      </w:r>
      <w:r w:rsidR="00AA5BA8">
        <w:t xml:space="preserve"> DOB: 11/02/2005</w:t>
      </w:r>
    </w:p>
    <w:p w:rsidR="000A0915" w:rsidRPr="000A0915" w:rsidRDefault="000A0915" w:rsidP="000A0915">
      <w:pPr>
        <w:pStyle w:val="Spacebetweentables"/>
        <w:rPr>
          <w:b w:val="0"/>
          <w:bCs/>
          <w:sz w:val="22"/>
          <w:szCs w:val="22"/>
          <w:lang w:val="en-IN"/>
        </w:rPr>
      </w:pPr>
      <w:r w:rsidRPr="000A0915">
        <w:rPr>
          <w:b w:val="0"/>
          <w:bCs/>
          <w:sz w:val="22"/>
          <w:szCs w:val="22"/>
          <w:lang w:val="en-IN"/>
        </w:rPr>
        <w:t xml:space="preserve">Enthusiastic and quick-learning software graduate with a strong foundation in programming and data structures. Passionate about solving real-world problems through code and eager to contribute to innovative development </w:t>
      </w:r>
      <w:r w:rsidRPr="000A0915">
        <w:rPr>
          <w:b w:val="0"/>
          <w:bCs/>
          <w:sz w:val="22"/>
          <w:szCs w:val="22"/>
          <w:lang w:val="en-IN"/>
        </w:rPr>
        <w:t>teams.</w:t>
      </w:r>
    </w:p>
    <w:p w:rsidR="00316C32" w:rsidRDefault="00316C32" w:rsidP="00316C32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315D21" w:rsidRPr="00EF2B8F" w:rsidTr="00F012B0">
        <w:trPr>
          <w:trHeight w:val="265"/>
        </w:trPr>
        <w:tc>
          <w:tcPr>
            <w:tcW w:w="7510" w:type="dxa"/>
          </w:tcPr>
          <w:p w:rsidR="004D6840" w:rsidRPr="00EF2B8F" w:rsidRDefault="00000000" w:rsidP="00F9176F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34B271FC6E684D188435DD0B2F630454"/>
                </w:placeholder>
                <w15:appearance w15:val="hidden"/>
              </w:sdtPr>
              <w:sdtContent>
                <w:r w:rsidR="00D72294">
                  <w:t>Bharat College Of Arts &amp; Commerce</w:t>
                </w:r>
              </w:sdtContent>
            </w:sdt>
            <w:r w:rsidR="004D6840" w:rsidRPr="342F38E0">
              <w:t xml:space="preserve">, </w:t>
            </w:r>
            <w:sdt>
              <w:sdtPr>
                <w:id w:val="-385643752"/>
                <w:placeholder>
                  <w:docPart w:val="2045DE9C5EE74340B0A077F219BFE132"/>
                </w:placeholder>
                <w15:appearance w15:val="hidden"/>
              </w:sdtPr>
              <w:sdtContent>
                <w:r w:rsidR="00D72294">
                  <w:t>Badlapur (</w:t>
                </w:r>
                <w:r w:rsidR="00A314C3">
                  <w:t>W</w:t>
                </w:r>
                <w:r w:rsidR="00D72294">
                  <w:t>)</w:t>
                </w:r>
              </w:sdtContent>
            </w:sdt>
          </w:p>
        </w:tc>
        <w:tc>
          <w:tcPr>
            <w:tcW w:w="1885" w:type="dxa"/>
          </w:tcPr>
          <w:p w:rsidR="004D6840" w:rsidRPr="00EF2B8F" w:rsidRDefault="00000000" w:rsidP="00F9176F">
            <w:pPr>
              <w:jc w:val="right"/>
            </w:pPr>
            <w:sdt>
              <w:sdtPr>
                <w:id w:val="-2025473700"/>
                <w:placeholder>
                  <w:docPart w:val="C3EA1764EE27416B89E140EC65B5E42F"/>
                </w:placeholder>
                <w15:appearance w15:val="hidden"/>
              </w:sdtPr>
              <w:sdtContent>
                <w:r w:rsidR="00D72294">
                  <w:t>2022-2025</w:t>
                </w:r>
              </w:sdtContent>
            </w:sdt>
            <w:r w:rsidR="00F9176F">
              <w:t xml:space="preserve"> </w:t>
            </w:r>
          </w:p>
        </w:tc>
      </w:tr>
    </w:tbl>
    <w:tbl>
      <w:tblPr>
        <w:tblpPr w:leftFromText="180" w:rightFromText="180" w:vertAnchor="text" w:horzAnchor="margin" w:tblpX="-142" w:tblpY="-274"/>
        <w:tblW w:w="9502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502"/>
      </w:tblGrid>
      <w:tr w:rsidR="00F012B0" w:rsidRPr="00316C32" w:rsidTr="00AA5BA8">
        <w:tc>
          <w:tcPr>
            <w:tcW w:w="9502" w:type="dxa"/>
          </w:tcPr>
          <w:p w:rsidR="00F012B0" w:rsidRPr="00316C32" w:rsidRDefault="00000000" w:rsidP="00AA5BA8">
            <w:pPr>
              <w:pStyle w:val="Heading2"/>
            </w:pPr>
            <w:sdt>
              <w:sdtPr>
                <w:id w:val="1641067621"/>
                <w:placeholder>
                  <w:docPart w:val="0AEFDF45067C4C678930B1C0A22DF692"/>
                </w:placeholder>
                <w:showingPlcHdr/>
                <w15:appearance w15:val="hidden"/>
              </w:sdtPr>
              <w:sdtContent>
                <w:r w:rsidR="00F012B0" w:rsidRPr="00316C32">
                  <w:t>Education</w:t>
                </w:r>
              </w:sdtContent>
            </w:sdt>
            <w:r w:rsidR="00F012B0" w:rsidRPr="00316C32">
              <w:t xml:space="preserve"> </w:t>
            </w:r>
          </w:p>
        </w:tc>
      </w:tr>
    </w:tbl>
    <w:sdt>
      <w:sdtPr>
        <w:id w:val="-489098067"/>
        <w:placeholder>
          <w:docPart w:val="2083F60BB9BF437EB0964A8DFA033166"/>
        </w:placeholder>
        <w15:appearance w15:val="hidden"/>
      </w:sdtPr>
      <w:sdtContent>
        <w:p w:rsidR="7445260A" w:rsidRDefault="00D72294" w:rsidP="00D72294">
          <w:pPr>
            <w:pStyle w:val="Collegeinfo"/>
            <w:ind w:left="0"/>
          </w:pPr>
          <w:r>
            <w:t xml:space="preserve">        </w:t>
          </w:r>
          <w:proofErr w:type="gramStart"/>
          <w:r>
            <w:t>Bachelor’s</w:t>
          </w:r>
          <w:proofErr w:type="gramEnd"/>
          <w:r>
            <w:t xml:space="preserve"> of Science in Computer Science</w:t>
          </w:r>
        </w:p>
        <w:p w:rsidR="00D72294" w:rsidRPr="000B4CAB" w:rsidRDefault="00D72294" w:rsidP="00D72294">
          <w:pPr>
            <w:pStyle w:val="Collegeinfo"/>
            <w:ind w:left="0"/>
          </w:pPr>
          <w:r>
            <w:t xml:space="preserve">       CGPI: 9.55</w:t>
          </w:r>
        </w:p>
      </w:sdtContent>
    </w:sdt>
    <w:p w:rsidR="00DC490D" w:rsidRDefault="00D72294" w:rsidP="00316C32">
      <w:r>
        <w:t xml:space="preserve">  S.S.T College of Arts &amp; Commerce, Ulhasnagar </w:t>
      </w:r>
      <w:r w:rsidR="00114FD5">
        <w:t xml:space="preserve">                                                                                     </w:t>
      </w:r>
      <w:sdt>
        <w:sdtPr>
          <w:id w:val="907500781"/>
          <w:placeholder>
            <w:docPart w:val="E9D024271038487E9F60F37CF72D1D93"/>
          </w:placeholder>
          <w15:appearance w15:val="hidden"/>
        </w:sdtPr>
        <w:sdtContent>
          <w:r w:rsidR="009F7F35">
            <w:t>2021-2022</w:t>
          </w:r>
        </w:sdtContent>
      </w:sdt>
    </w:p>
    <w:sdt>
      <w:sdtPr>
        <w:id w:val="-2014756136"/>
        <w:placeholder>
          <w:docPart w:val="D79C477BBC9D48C5B392D23B76BA1018"/>
        </w:placeholder>
        <w15:appearance w15:val="hidden"/>
      </w:sdtPr>
      <w:sdtContent>
        <w:p w:rsidR="00D72294" w:rsidRDefault="00D72294" w:rsidP="00D72294">
          <w:pPr>
            <w:pStyle w:val="Collegeinfo"/>
            <w:ind w:left="0"/>
          </w:pPr>
          <w:r>
            <w:t xml:space="preserve">     Higher Secondary School Certificate</w:t>
          </w:r>
        </w:p>
        <w:p w:rsidR="00D72294" w:rsidRPr="000B4CAB" w:rsidRDefault="00D72294" w:rsidP="00D72294">
          <w:pPr>
            <w:pStyle w:val="Collegeinfo"/>
            <w:ind w:left="0"/>
          </w:pPr>
          <w:r>
            <w:t xml:space="preserve">    Percentage: 51%</w:t>
          </w:r>
        </w:p>
      </w:sdtContent>
    </w:sdt>
    <w:p w:rsidR="00A314C3" w:rsidRDefault="00A314C3" w:rsidP="00A314C3">
      <w:r>
        <w:t xml:space="preserve">   Greens English School, Dombivli (</w:t>
      </w:r>
      <w:proofErr w:type="gramStart"/>
      <w:r>
        <w:t>E)</w:t>
      </w:r>
      <w:r w:rsidR="009F7F35">
        <w:t xml:space="preserve">   </w:t>
      </w:r>
      <w:proofErr w:type="gramEnd"/>
      <w:r w:rsidR="009F7F35">
        <w:t xml:space="preserve">                                                                                                   </w:t>
      </w:r>
      <w:sdt>
        <w:sdtPr>
          <w:id w:val="-1825973162"/>
          <w:placeholder>
            <w:docPart w:val="415B1B708A484956BFC2F15A86B7A42D"/>
          </w:placeholder>
          <w15:appearance w15:val="hidden"/>
        </w:sdtPr>
        <w:sdtContent>
          <w:r w:rsidR="009F7F35">
            <w:t xml:space="preserve"> 2019-2020</w:t>
          </w:r>
        </w:sdtContent>
      </w:sdt>
    </w:p>
    <w:p w:rsidR="00A314C3" w:rsidRDefault="00A314C3" w:rsidP="000A0915">
      <w:pPr>
        <w:pStyle w:val="Collegeinfo"/>
        <w:ind w:left="0"/>
      </w:pPr>
      <w:r>
        <w:t xml:space="preserve">   Secondary School Certificate</w:t>
      </w:r>
    </w:p>
    <w:p w:rsidR="00A314C3" w:rsidRDefault="00A314C3" w:rsidP="000A0915">
      <w:pPr>
        <w:pStyle w:val="Collegeinfo"/>
        <w:ind w:left="0"/>
      </w:pPr>
      <w:r>
        <w:t xml:space="preserve">  Percentage: 59%</w:t>
      </w:r>
    </w:p>
    <w:tbl>
      <w:tblPr>
        <w:tblpPr w:leftFromText="180" w:rightFromText="180" w:vertAnchor="text" w:horzAnchor="margin" w:tblpY="140"/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A314C3" w:rsidRPr="00316C32" w:rsidTr="00A314C3">
        <w:tc>
          <w:tcPr>
            <w:tcW w:w="9360" w:type="dxa"/>
          </w:tcPr>
          <w:p w:rsidR="00A314C3" w:rsidRPr="00316C32" w:rsidRDefault="00000000" w:rsidP="00A314C3">
            <w:pPr>
              <w:pStyle w:val="Heading2"/>
            </w:pPr>
            <w:sdt>
              <w:sdtPr>
                <w:id w:val="-175196576"/>
                <w:placeholder>
                  <w:docPart w:val="0404202FCD704A7BA4247C76DB2CC396"/>
                </w:placeholder>
                <w:showingPlcHdr/>
                <w15:appearance w15:val="hidden"/>
              </w:sdtPr>
              <w:sdtContent>
                <w:r w:rsidR="00A314C3" w:rsidRPr="00F9176F">
                  <w:t>Professional experience</w:t>
                </w:r>
              </w:sdtContent>
            </w:sdt>
            <w:r w:rsidR="00A314C3" w:rsidRPr="00316C32">
              <w:t xml:space="preserve"> </w:t>
            </w:r>
          </w:p>
        </w:tc>
      </w:tr>
    </w:tbl>
    <w:p w:rsidR="00A314C3" w:rsidRDefault="00A314C3" w:rsidP="00DC490D">
      <w:r>
        <w:t xml:space="preserve">   </w:t>
      </w:r>
    </w:p>
    <w:p w:rsidR="00DC490D" w:rsidRDefault="00A314C3" w:rsidP="00DC490D">
      <w:r>
        <w:t xml:space="preserve">   </w:t>
      </w:r>
      <w:r w:rsidR="00D72294">
        <w:t>Fresher</w:t>
      </w:r>
    </w:p>
    <w:p w:rsidR="00F012B0" w:rsidRDefault="00F012B0" w:rsidP="00DC490D"/>
    <w:tbl>
      <w:tblPr>
        <w:tblpPr w:leftFromText="180" w:rightFromText="180" w:vertAnchor="text" w:horzAnchor="margin" w:tblpY="140"/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F012B0" w:rsidRPr="00316C32" w:rsidTr="00D267D2">
        <w:tc>
          <w:tcPr>
            <w:tcW w:w="9360" w:type="dxa"/>
          </w:tcPr>
          <w:p w:rsidR="00F012B0" w:rsidRPr="00316C32" w:rsidRDefault="00F012B0" w:rsidP="00D267D2">
            <w:pPr>
              <w:pStyle w:val="Heading2"/>
            </w:pPr>
            <w:r>
              <w:t>languages</w:t>
            </w:r>
          </w:p>
        </w:tc>
      </w:tr>
    </w:tbl>
    <w:p w:rsidR="00F012B0" w:rsidRDefault="00F012B0" w:rsidP="00DC490D">
      <w:r>
        <w:t xml:space="preserve">   </w:t>
      </w:r>
    </w:p>
    <w:p w:rsidR="00F012B0" w:rsidRDefault="00F012B0" w:rsidP="00F012B0">
      <w:r>
        <w:t xml:space="preserve">  English </w:t>
      </w:r>
    </w:p>
    <w:p w:rsidR="00F012B0" w:rsidRDefault="00F012B0" w:rsidP="00F012B0">
      <w:r>
        <w:t xml:space="preserve">  Hindi </w:t>
      </w:r>
    </w:p>
    <w:p w:rsidR="00F012B0" w:rsidRDefault="00F012B0" w:rsidP="00F012B0">
      <w:r>
        <w:t xml:space="preserve">  Marathi</w:t>
      </w:r>
    </w:p>
    <w:p w:rsidR="00D72294" w:rsidRDefault="00D72294" w:rsidP="00DC490D"/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:rsidTr="000B4CAB">
        <w:tc>
          <w:tcPr>
            <w:tcW w:w="9360" w:type="dxa"/>
          </w:tcPr>
          <w:p w:rsidR="00316C32" w:rsidRPr="00316C32" w:rsidRDefault="00000000" w:rsidP="00316C32">
            <w:pPr>
              <w:pStyle w:val="Heading2"/>
            </w:pPr>
            <w:sdt>
              <w:sdtPr>
                <w:id w:val="-919949854"/>
                <w:placeholder>
                  <w:docPart w:val="291E5AAC26234408B568522E81E90B99"/>
                </w:placeholder>
                <w:showingPlcHdr/>
                <w15:appearance w15:val="hidden"/>
              </w:sdtPr>
              <w:sdtContent>
                <w:r w:rsidR="00316C32" w:rsidRPr="00316C32">
                  <w:t>Projects &amp; extracurricular</w:t>
                </w:r>
              </w:sdtContent>
            </w:sdt>
            <w:r w:rsidR="00316C32" w:rsidRPr="00316C32">
              <w:t xml:space="preserve"> </w:t>
            </w:r>
          </w:p>
        </w:tc>
      </w:tr>
    </w:tbl>
    <w:p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3A29E4" w:rsidRDefault="00000000" w:rsidP="00316C32">
            <w:sdt>
              <w:sdtPr>
                <w:id w:val="-695471461"/>
                <w:placeholder>
                  <w:docPart w:val="B22F4CB9ADE44E119FBFDB53069D9D4F"/>
                </w:placeholder>
                <w:showingPlcHdr/>
                <w15:appearance w15:val="hidden"/>
              </w:sdtPr>
              <w:sdtContent>
                <w:r w:rsidR="00316C32" w:rsidRPr="00316C32">
                  <w:t>Project title</w:t>
                </w:r>
              </w:sdtContent>
            </w:sdt>
            <w:r w:rsidR="00316C32">
              <w:t xml:space="preserve"> </w:t>
            </w:r>
          </w:p>
          <w:p w:rsidR="00404470" w:rsidRDefault="00404470" w:rsidP="00316C32"/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3A29E4" w:rsidRDefault="003A29E4" w:rsidP="00DA4C27">
            <w:pPr>
              <w:jc w:val="right"/>
            </w:pPr>
          </w:p>
        </w:tc>
      </w:tr>
    </w:tbl>
    <w:p w:rsidR="00595227" w:rsidRDefault="00860463" w:rsidP="00B02A5F">
      <w:pPr>
        <w:pStyle w:val="ListBullet"/>
        <w:numPr>
          <w:ilvl w:val="0"/>
          <w:numId w:val="30"/>
        </w:numPr>
        <w:rPr>
          <w:b/>
          <w:bCs/>
        </w:rPr>
      </w:pPr>
      <w:r w:rsidRPr="00860463">
        <w:rPr>
          <w:b/>
          <w:bCs/>
        </w:rPr>
        <w:t>Amazon Clone: Python, Django, MySQL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D65C9D">
        <w:rPr>
          <w:b/>
          <w:bCs/>
          <w:lang w:val="en-IN"/>
        </w:rPr>
        <w:t>1. User Authentication</w:t>
      </w:r>
    </w:p>
    <w:p w:rsidR="00D65C9D" w:rsidRPr="00D65C9D" w:rsidRDefault="00B02A5F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>
        <w:rPr>
          <w:bCs/>
          <w:lang w:val="en-IN"/>
        </w:rPr>
        <w:t xml:space="preserve">    </w:t>
      </w:r>
      <w:r w:rsidR="00D65C9D" w:rsidRPr="00D65C9D">
        <w:rPr>
          <w:bCs/>
          <w:lang w:val="en-IN"/>
        </w:rPr>
        <w:t xml:space="preserve">Users can </w:t>
      </w:r>
      <w:r w:rsidR="00D65C9D" w:rsidRPr="00D65C9D">
        <w:rPr>
          <w:lang w:val="en-IN"/>
        </w:rPr>
        <w:t>sign up/login</w:t>
      </w:r>
      <w:r w:rsidR="00D65C9D" w:rsidRPr="00D65C9D">
        <w:rPr>
          <w:bCs/>
          <w:lang w:val="en-IN"/>
        </w:rPr>
        <w:t xml:space="preserve"> using Firebase Auth or custom JWT-based login.</w:t>
      </w:r>
    </w:p>
    <w:p w:rsidR="00D65C9D" w:rsidRPr="00D65C9D" w:rsidRDefault="00B02A5F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>
        <w:rPr>
          <w:bCs/>
          <w:lang w:val="en-IN"/>
        </w:rPr>
        <w:t xml:space="preserve">    </w:t>
      </w:r>
      <w:r w:rsidR="00D65C9D" w:rsidRPr="00D65C9D">
        <w:rPr>
          <w:bCs/>
          <w:lang w:val="en-IN"/>
        </w:rPr>
        <w:t>Auth state is maintained via cookies or local storage.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D65C9D">
        <w:rPr>
          <w:b/>
          <w:bCs/>
          <w:lang w:val="en-IN"/>
        </w:rPr>
        <w:t>2. Home Page</w:t>
      </w:r>
    </w:p>
    <w:p w:rsidR="00D65C9D" w:rsidRPr="00D65C9D" w:rsidRDefault="00B02A5F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>
        <w:rPr>
          <w:bCs/>
          <w:lang w:val="en-IN"/>
        </w:rPr>
        <w:t xml:space="preserve">    </w:t>
      </w:r>
      <w:r w:rsidR="00D65C9D" w:rsidRPr="00D65C9D">
        <w:rPr>
          <w:bCs/>
          <w:lang w:val="en-IN"/>
        </w:rPr>
        <w:t>Product listings with:</w:t>
      </w:r>
    </w:p>
    <w:p w:rsidR="00D65C9D" w:rsidRPr="00D65C9D" w:rsidRDefault="00D65C9D" w:rsidP="00D65C9D">
      <w:pPr>
        <w:pStyle w:val="ListBullet"/>
        <w:numPr>
          <w:ilvl w:val="2"/>
          <w:numId w:val="29"/>
        </w:numPr>
        <w:rPr>
          <w:bCs/>
          <w:lang w:val="en-IN"/>
        </w:rPr>
      </w:pPr>
      <w:r w:rsidRPr="00D65C9D">
        <w:rPr>
          <w:bCs/>
          <w:lang w:val="en-IN"/>
        </w:rPr>
        <w:t>Product image, title, price, and rating.</w:t>
      </w:r>
    </w:p>
    <w:p w:rsidR="00D65C9D" w:rsidRPr="00D65C9D" w:rsidRDefault="00D65C9D" w:rsidP="00D65C9D">
      <w:pPr>
        <w:pStyle w:val="ListBullet"/>
        <w:numPr>
          <w:ilvl w:val="2"/>
          <w:numId w:val="29"/>
        </w:numPr>
        <w:rPr>
          <w:bCs/>
          <w:lang w:val="en-IN"/>
        </w:rPr>
      </w:pPr>
      <w:r w:rsidRPr="00D65C9D">
        <w:rPr>
          <w:bCs/>
          <w:lang w:val="en-IN"/>
        </w:rPr>
        <w:t>“Add to Cart” button.</w:t>
      </w:r>
    </w:p>
    <w:p w:rsidR="00D65C9D" w:rsidRPr="00D65C9D" w:rsidRDefault="00B02A5F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>
        <w:rPr>
          <w:bCs/>
          <w:lang w:val="en-IN"/>
        </w:rPr>
        <w:lastRenderedPageBreak/>
        <w:t xml:space="preserve">    </w:t>
      </w:r>
      <w:r w:rsidR="00D65C9D" w:rsidRPr="00D65C9D">
        <w:rPr>
          <w:bCs/>
          <w:lang w:val="en-IN"/>
        </w:rPr>
        <w:t>Search bar to filter products.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D65C9D">
        <w:rPr>
          <w:b/>
          <w:bCs/>
          <w:lang w:val="en-IN"/>
        </w:rPr>
        <w:t>3. Product Page</w:t>
      </w:r>
    </w:p>
    <w:p w:rsidR="00D65C9D" w:rsidRPr="00D65C9D" w:rsidRDefault="00B02A5F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>
        <w:rPr>
          <w:bCs/>
          <w:lang w:val="en-IN"/>
        </w:rPr>
        <w:t xml:space="preserve">   </w:t>
      </w:r>
      <w:r w:rsidR="00D65C9D" w:rsidRPr="00D65C9D">
        <w:rPr>
          <w:bCs/>
          <w:lang w:val="en-IN"/>
        </w:rPr>
        <w:t>Detailed view when a product is clicked.</w:t>
      </w:r>
    </w:p>
    <w:p w:rsidR="00D65C9D" w:rsidRPr="00D65C9D" w:rsidRDefault="00B02A5F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>
        <w:rPr>
          <w:bCs/>
          <w:lang w:val="en-IN"/>
        </w:rPr>
        <w:t xml:space="preserve">   </w:t>
      </w:r>
      <w:r w:rsidR="00D65C9D" w:rsidRPr="00D65C9D">
        <w:rPr>
          <w:bCs/>
          <w:lang w:val="en-IN"/>
        </w:rPr>
        <w:t>Option to add product to the cart.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D65C9D">
        <w:rPr>
          <w:b/>
          <w:bCs/>
          <w:lang w:val="en-IN"/>
        </w:rPr>
        <w:t>4. Shopping Cart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 w:rsidRPr="00D65C9D">
        <w:rPr>
          <w:bCs/>
          <w:lang w:val="en-IN"/>
        </w:rPr>
        <w:t>Displays all added items with quantity, subtotal, and total price.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 w:rsidRPr="00D65C9D">
        <w:rPr>
          <w:bCs/>
          <w:lang w:val="en-IN"/>
        </w:rPr>
        <w:t>Option to remove items or update quantity.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D65C9D">
        <w:rPr>
          <w:b/>
          <w:bCs/>
          <w:lang w:val="en-IN"/>
        </w:rPr>
        <w:t>5. Checkout Page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 w:rsidRPr="00D65C9D">
        <w:rPr>
          <w:bCs/>
          <w:lang w:val="en-IN"/>
        </w:rPr>
        <w:t>Displays billing summary.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 w:rsidRPr="00D65C9D">
        <w:rPr>
          <w:bCs/>
          <w:lang w:val="en-IN"/>
        </w:rPr>
        <w:t>Stripe or Razorpay integration for dummy payments.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 w:rsidRPr="00D65C9D">
        <w:rPr>
          <w:bCs/>
          <w:lang w:val="en-IN"/>
        </w:rPr>
        <w:t>Post-payment: Show “Order Placed” confirmation.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D65C9D">
        <w:rPr>
          <w:b/>
          <w:bCs/>
          <w:lang w:val="en-IN"/>
        </w:rPr>
        <w:t>6. Order History</w:t>
      </w:r>
    </w:p>
    <w:p w:rsidR="00404470" w:rsidRPr="009F7F35" w:rsidRDefault="00D65C9D" w:rsidP="009F7F35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 w:rsidRPr="00D65C9D">
        <w:rPr>
          <w:bCs/>
          <w:lang w:val="en-IN"/>
        </w:rPr>
        <w:t>Authenticated users can view past orders and invoice</w:t>
      </w:r>
      <w:r w:rsidR="009F7F35">
        <w:rPr>
          <w:bCs/>
          <w:lang w:val="en-IN"/>
        </w:rPr>
        <w:t>s</w:t>
      </w:r>
    </w:p>
    <w:p w:rsidR="00D65C9D" w:rsidRPr="00D65C9D" w:rsidRDefault="00D65C9D" w:rsidP="00D65C9D">
      <w:pPr>
        <w:pStyle w:val="ListBullet"/>
        <w:numPr>
          <w:ilvl w:val="0"/>
          <w:numId w:val="0"/>
        </w:numPr>
        <w:ind w:left="1440"/>
        <w:rPr>
          <w:b/>
          <w:bCs/>
          <w:lang w:val="en-IN"/>
        </w:rPr>
      </w:pPr>
      <w:r w:rsidRPr="00D65C9D">
        <w:rPr>
          <w:b/>
          <w:bCs/>
          <w:lang w:val="en-IN"/>
        </w:rPr>
        <w:t>7. Admin (Optional)</w:t>
      </w:r>
    </w:p>
    <w:p w:rsidR="00D65C9D" w:rsidRDefault="00D65C9D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  <w:r w:rsidRPr="00D65C9D">
        <w:rPr>
          <w:bCs/>
          <w:lang w:val="en-IN"/>
        </w:rPr>
        <w:t>Add/update/delete products from a dashboard.</w:t>
      </w:r>
    </w:p>
    <w:p w:rsidR="00404470" w:rsidRPr="00D65C9D" w:rsidRDefault="00404470" w:rsidP="00D65C9D">
      <w:pPr>
        <w:pStyle w:val="ListBullet"/>
        <w:numPr>
          <w:ilvl w:val="0"/>
          <w:numId w:val="0"/>
        </w:numPr>
        <w:ind w:left="1440"/>
        <w:rPr>
          <w:bCs/>
          <w:lang w:val="en-IN"/>
        </w:rPr>
      </w:pPr>
    </w:p>
    <w:p w:rsidR="00D65C9D" w:rsidRDefault="00B02A5F" w:rsidP="00B02A5F">
      <w:pPr>
        <w:pStyle w:val="ListBullet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Tourism Management System: PHP Laravel, MySQL</w:t>
      </w:r>
    </w:p>
    <w:p w:rsidR="006F755C" w:rsidRPr="006F755C" w:rsidRDefault="006F755C" w:rsidP="006F755C">
      <w:pPr>
        <w:pStyle w:val="ListBullet"/>
        <w:numPr>
          <w:ilvl w:val="0"/>
          <w:numId w:val="33"/>
        </w:numPr>
        <w:rPr>
          <w:b/>
          <w:bCs/>
          <w:lang w:val="en-IN"/>
        </w:rPr>
      </w:pPr>
      <w:r w:rsidRPr="006F755C">
        <w:rPr>
          <w:b/>
          <w:bCs/>
          <w:lang w:val="en-IN"/>
        </w:rPr>
        <w:t>User Roles</w:t>
      </w:r>
    </w:p>
    <w:p w:rsidR="006F755C" w:rsidRPr="006F755C" w:rsidRDefault="006F755C" w:rsidP="006F755C">
      <w:pPr>
        <w:pStyle w:val="ListBullet"/>
        <w:numPr>
          <w:ilvl w:val="0"/>
          <w:numId w:val="32"/>
        </w:numPr>
        <w:ind w:left="2160"/>
        <w:rPr>
          <w:lang w:val="en-IN"/>
        </w:rPr>
      </w:pPr>
      <w:r w:rsidRPr="006F755C">
        <w:rPr>
          <w:lang w:val="en-IN"/>
        </w:rPr>
        <w:t>Admin</w:t>
      </w:r>
    </w:p>
    <w:p w:rsidR="006F755C" w:rsidRPr="006F755C" w:rsidRDefault="006F755C" w:rsidP="006F755C">
      <w:pPr>
        <w:pStyle w:val="ListBullet"/>
        <w:numPr>
          <w:ilvl w:val="0"/>
          <w:numId w:val="32"/>
        </w:numPr>
        <w:ind w:left="2160"/>
        <w:rPr>
          <w:lang w:val="en-IN"/>
        </w:rPr>
      </w:pPr>
      <w:r w:rsidRPr="006F755C">
        <w:rPr>
          <w:lang w:val="en-IN"/>
        </w:rPr>
        <w:t>Tourist/User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1"/>
      </w:tblGrid>
      <w:tr w:rsidR="006F755C" w:rsidRPr="006F755C" w:rsidTr="00043A19">
        <w:trPr>
          <w:trHeight w:val="900"/>
          <w:tblHeader/>
          <w:tblCellSpacing w:w="15" w:type="dxa"/>
        </w:trPr>
        <w:tc>
          <w:tcPr>
            <w:tcW w:w="6011" w:type="dxa"/>
            <w:vAlign w:val="center"/>
            <w:hideMark/>
          </w:tcPr>
          <w:p w:rsidR="006F755C" w:rsidRDefault="006F755C" w:rsidP="006F755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Times New Roman"/>
                <w:b/>
                <w:color w:val="auto"/>
                <w:szCs w:val="20"/>
                <w:lang w:val="en-IN" w:eastAsia="en-IN"/>
              </w:rPr>
            </w:pPr>
            <w:r w:rsidRPr="006F755C">
              <w:rPr>
                <w:rFonts w:eastAsia="Times New Roman" w:cs="Times New Roman"/>
                <w:b/>
                <w:color w:val="auto"/>
                <w:szCs w:val="20"/>
                <w:lang w:val="en-IN" w:eastAsia="en-IN"/>
              </w:rPr>
              <w:t>Feature</w:t>
            </w:r>
          </w:p>
          <w:p w:rsidR="00043A19" w:rsidRDefault="00043A19" w:rsidP="00043A19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</w:pPr>
            <w:r w:rsidRPr="00043A19"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  <w:t xml:space="preserve">Sign up/Login </w:t>
            </w:r>
          </w:p>
          <w:p w:rsidR="00043A19" w:rsidRDefault="00043A19" w:rsidP="00043A19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  <w:t>View Packages</w:t>
            </w:r>
          </w:p>
          <w:p w:rsidR="00043A19" w:rsidRDefault="00043A19" w:rsidP="00043A19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  <w:t>Book Tour</w:t>
            </w:r>
          </w:p>
          <w:p w:rsidR="00043A19" w:rsidRDefault="00043A19" w:rsidP="00043A19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  <w:t>View Booking history</w:t>
            </w:r>
          </w:p>
          <w:p w:rsidR="00043A19" w:rsidRDefault="00043A19" w:rsidP="00043A19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  <w:t xml:space="preserve">Cancel Booking </w:t>
            </w:r>
          </w:p>
          <w:p w:rsidR="00043A19" w:rsidRDefault="00043A19" w:rsidP="00043A19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  <w:t>Give Feedback</w:t>
            </w:r>
          </w:p>
          <w:p w:rsidR="00404470" w:rsidRDefault="00404470" w:rsidP="00404470">
            <w:pPr>
              <w:spacing w:after="0" w:line="240" w:lineRule="auto"/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</w:pPr>
          </w:p>
          <w:p w:rsidR="00404470" w:rsidRPr="00404470" w:rsidRDefault="00404470" w:rsidP="00404470">
            <w:pPr>
              <w:spacing w:after="0" w:line="240" w:lineRule="auto"/>
              <w:rPr>
                <w:rFonts w:eastAsia="Times New Roman" w:cs="Times New Roman"/>
                <w:bCs/>
                <w:color w:val="auto"/>
                <w:szCs w:val="20"/>
                <w:lang w:val="en-IN" w:eastAsia="en-IN"/>
              </w:rPr>
            </w:pPr>
          </w:p>
        </w:tc>
      </w:tr>
    </w:tbl>
    <w:tbl>
      <w:tblPr>
        <w:tblStyle w:val="TableGrid"/>
        <w:tblW w:w="75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</w:tblGrid>
      <w:tr w:rsidR="00A314C3" w:rsidTr="00A314C3">
        <w:trPr>
          <w:trHeight w:val="264"/>
        </w:trPr>
        <w:tc>
          <w:tcPr>
            <w:tcW w:w="7507" w:type="dxa"/>
          </w:tcPr>
          <w:p w:rsidR="00A314C3" w:rsidRDefault="00000000" w:rsidP="005F155B">
            <w:sdt>
              <w:sdtPr>
                <w:id w:val="373899158"/>
                <w:placeholder>
                  <w:docPart w:val="17984929DB3140788BD29EC3BAA16F21"/>
                </w:placeholder>
                <w:showingPlcHdr/>
                <w15:appearance w15:val="hidden"/>
              </w:sdtPr>
              <w:sdtContent>
                <w:r w:rsidR="00A314C3">
                  <w:t>Leadership experience</w:t>
                </w:r>
              </w:sdtContent>
            </w:sdt>
          </w:p>
        </w:tc>
      </w:tr>
    </w:tbl>
    <w:sdt>
      <w:sdtPr>
        <w:id w:val="1865176338"/>
        <w:placeholder>
          <w:docPart w:val="E3420322FC31407693DC22D6CC5042D6"/>
        </w:placeholder>
        <w15:appearance w15:val="hidden"/>
      </w:sdtPr>
      <w:sdtContent>
        <w:p w:rsidR="009F7F35" w:rsidRPr="009F7F35" w:rsidRDefault="009F7F35" w:rsidP="009F7F35">
          <w:pPr>
            <w:pStyle w:val="ListBullet"/>
            <w:numPr>
              <w:ilvl w:val="0"/>
              <w:numId w:val="0"/>
            </w:numPr>
            <w:ind w:left="720"/>
            <w:rPr>
              <w:b/>
              <w:bCs/>
              <w:lang w:val="en-IN"/>
            </w:rPr>
          </w:pPr>
        </w:p>
        <w:p w:rsidR="00860463" w:rsidRPr="00860463" w:rsidRDefault="00860463" w:rsidP="00860463">
          <w:pPr>
            <w:pStyle w:val="ListBullet"/>
            <w:numPr>
              <w:ilvl w:val="0"/>
              <w:numId w:val="21"/>
            </w:numPr>
            <w:rPr>
              <w:b/>
              <w:bCs/>
              <w:lang w:val="en-IN"/>
            </w:rPr>
          </w:pPr>
          <w:r w:rsidRPr="00860463">
            <w:rPr>
              <w:b/>
              <w:bCs/>
              <w:lang w:val="en-IN"/>
            </w:rPr>
            <w:t>President – Student Council</w:t>
          </w:r>
          <w:r>
            <w:rPr>
              <w:lang w:val="en-IN"/>
            </w:rPr>
            <w:t xml:space="preserve"> </w:t>
          </w:r>
          <w:r w:rsidRPr="00860463">
            <w:rPr>
              <w:b/>
              <w:bCs/>
              <w:lang w:val="en-IN"/>
            </w:rPr>
            <w:t>(Bharat College of Arts &amp; Commerce)</w:t>
          </w:r>
        </w:p>
        <w:p w:rsidR="00860463" w:rsidRPr="00860463" w:rsidRDefault="00860463" w:rsidP="00860463">
          <w:pPr>
            <w:pStyle w:val="ListBullet"/>
            <w:numPr>
              <w:ilvl w:val="0"/>
              <w:numId w:val="0"/>
            </w:numPr>
            <w:ind w:left="720"/>
            <w:rPr>
              <w:lang w:val="en-IN"/>
            </w:rPr>
          </w:pPr>
          <w:r w:rsidRPr="00860463">
            <w:rPr>
              <w:lang w:val="en-IN"/>
            </w:rPr>
            <w:t>Led a team of student representatives to organize academic, cultural, and social events. Acted as a liaison between students and administration to drive policy improvements and student welfare initiatives.</w:t>
          </w:r>
        </w:p>
        <w:p w:rsidR="00595227" w:rsidRPr="00316C32" w:rsidRDefault="00000000" w:rsidP="00860463">
          <w:pPr>
            <w:pStyle w:val="ListBullet"/>
            <w:numPr>
              <w:ilvl w:val="0"/>
              <w:numId w:val="0"/>
            </w:numPr>
            <w:ind w:left="720" w:hanging="360"/>
          </w:pPr>
        </w:p>
      </w:sdtContent>
    </w:sdt>
    <w:p w:rsidR="000A7A1D" w:rsidRDefault="000A7A1D" w:rsidP="000B4CAB"/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:rsidTr="000B4CAB">
        <w:tc>
          <w:tcPr>
            <w:tcW w:w="9360" w:type="dxa"/>
          </w:tcPr>
          <w:p w:rsidR="00316C32" w:rsidRPr="00316C32" w:rsidRDefault="00000000" w:rsidP="00191303">
            <w:pPr>
              <w:pStyle w:val="Heading2"/>
            </w:pPr>
            <w:sdt>
              <w:sdtPr>
                <w:id w:val="-1918079314"/>
                <w:placeholder>
                  <w:docPart w:val="B460D3F887484258927A6620A2FECD41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:rsidR="00316C32" w:rsidRDefault="00316C32" w:rsidP="00316C32">
      <w:pPr>
        <w:pStyle w:val="Spacebetweentables"/>
      </w:pPr>
    </w:p>
    <w:p w:rsidR="00043A19" w:rsidRPr="009F7F35" w:rsidRDefault="00043A19" w:rsidP="009F7F35">
      <w:pPr>
        <w:pStyle w:val="ListParagraph"/>
        <w:numPr>
          <w:ilvl w:val="0"/>
          <w:numId w:val="39"/>
        </w:numPr>
        <w:rPr>
          <w:bCs/>
          <w:color w:val="auto"/>
        </w:rPr>
      </w:pPr>
      <w:r w:rsidRPr="009F7F35">
        <w:rPr>
          <w:b/>
          <w:color w:val="auto"/>
        </w:rPr>
        <w:t>Languages:</w:t>
      </w:r>
      <w:r w:rsidRPr="009F7F35">
        <w:rPr>
          <w:bCs/>
          <w:color w:val="auto"/>
        </w:rPr>
        <w:t xml:space="preserve"> </w:t>
      </w:r>
      <w:r w:rsidRPr="009F7F35">
        <w:rPr>
          <w:color w:val="auto"/>
        </w:rPr>
        <w:t>Java, Python, C++, JavaScript, C Sharp</w:t>
      </w:r>
      <w:r w:rsidRPr="009F7F35">
        <w:rPr>
          <w:bCs/>
          <w:color w:val="auto"/>
        </w:rPr>
        <w:t xml:space="preserve"> </w:t>
      </w:r>
    </w:p>
    <w:p w:rsidR="00043A19" w:rsidRPr="009F7F35" w:rsidRDefault="00043A19" w:rsidP="009F7F35">
      <w:pPr>
        <w:pStyle w:val="ListParagraph"/>
        <w:numPr>
          <w:ilvl w:val="0"/>
          <w:numId w:val="39"/>
        </w:numPr>
        <w:rPr>
          <w:bCs/>
          <w:color w:val="auto"/>
        </w:rPr>
      </w:pPr>
      <w:r w:rsidRPr="009F7F35">
        <w:rPr>
          <w:b/>
          <w:color w:val="auto"/>
        </w:rPr>
        <w:t>Web Technologies:</w:t>
      </w:r>
      <w:r w:rsidRPr="009F7F35">
        <w:rPr>
          <w:bCs/>
          <w:color w:val="auto"/>
        </w:rPr>
        <w:t xml:space="preserve"> </w:t>
      </w:r>
      <w:r w:rsidRPr="009F7F35">
        <w:rPr>
          <w:color w:val="auto"/>
        </w:rPr>
        <w:t>HTML, CSS, React.js, Node.js</w:t>
      </w:r>
      <w:r w:rsidRPr="009F7F35">
        <w:rPr>
          <w:bCs/>
          <w:color w:val="auto"/>
        </w:rPr>
        <w:t xml:space="preserve"> </w:t>
      </w:r>
    </w:p>
    <w:p w:rsidR="00404470" w:rsidRPr="009F7F35" w:rsidRDefault="00043A19" w:rsidP="009F7F35">
      <w:pPr>
        <w:pStyle w:val="ListParagraph"/>
        <w:numPr>
          <w:ilvl w:val="0"/>
          <w:numId w:val="39"/>
        </w:numPr>
        <w:rPr>
          <w:color w:val="auto"/>
        </w:rPr>
      </w:pPr>
      <w:r w:rsidRPr="009F7F35">
        <w:rPr>
          <w:b/>
          <w:color w:val="auto"/>
        </w:rPr>
        <w:t xml:space="preserve">Databases: </w:t>
      </w:r>
      <w:r w:rsidRPr="009F7F35">
        <w:rPr>
          <w:color w:val="auto"/>
        </w:rPr>
        <w:t>MySQL, MongoDB</w:t>
      </w:r>
      <w:r w:rsidRPr="009F7F35">
        <w:rPr>
          <w:bCs/>
          <w:color w:val="auto"/>
        </w:rPr>
        <w:t xml:space="preserve"> </w:t>
      </w:r>
    </w:p>
    <w:p w:rsidR="00404470" w:rsidRPr="009F7F35" w:rsidRDefault="00043A19" w:rsidP="009F7F35">
      <w:pPr>
        <w:pStyle w:val="ListParagraph"/>
        <w:numPr>
          <w:ilvl w:val="0"/>
          <w:numId w:val="39"/>
        </w:numPr>
        <w:rPr>
          <w:bCs/>
          <w:color w:val="auto"/>
        </w:rPr>
      </w:pPr>
      <w:r w:rsidRPr="009F7F35">
        <w:rPr>
          <w:b/>
          <w:color w:val="auto"/>
        </w:rPr>
        <w:t>Tools &amp; Platforms:</w:t>
      </w:r>
      <w:r w:rsidRPr="009F7F35">
        <w:rPr>
          <w:bCs/>
          <w:color w:val="auto"/>
        </w:rPr>
        <w:t xml:space="preserve"> </w:t>
      </w:r>
      <w:r w:rsidRPr="009F7F35">
        <w:rPr>
          <w:color w:val="auto"/>
        </w:rPr>
        <w:t>Git, GitHub, VS Code</w:t>
      </w:r>
    </w:p>
    <w:p w:rsidR="633BCDEC" w:rsidRPr="009F7F35" w:rsidRDefault="00043A19" w:rsidP="009F7F35">
      <w:pPr>
        <w:pStyle w:val="ListParagraph"/>
        <w:numPr>
          <w:ilvl w:val="0"/>
          <w:numId w:val="39"/>
        </w:numPr>
        <w:rPr>
          <w:color w:val="auto"/>
        </w:rPr>
      </w:pPr>
      <w:r w:rsidRPr="009F7F35">
        <w:rPr>
          <w:b/>
          <w:color w:val="auto"/>
        </w:rPr>
        <w:t>Concepts:</w:t>
      </w:r>
      <w:r w:rsidRPr="009F7F35">
        <w:rPr>
          <w:bCs/>
          <w:color w:val="auto"/>
        </w:rPr>
        <w:t xml:space="preserve"> </w:t>
      </w:r>
      <w:r w:rsidRPr="009F7F35">
        <w:rPr>
          <w:color w:val="auto"/>
        </w:rPr>
        <w:t>OOP, Data Structures &amp; Algorithms, REST APIs</w:t>
      </w:r>
    </w:p>
    <w:p w:rsidR="00C4775A" w:rsidRDefault="00C4775A" w:rsidP="00316C32">
      <w:pPr>
        <w:rPr>
          <w:b w:val="0"/>
          <w:color w:val="auto"/>
        </w:rPr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C4775A" w:rsidRPr="00316C32" w:rsidTr="00D267D2">
        <w:tc>
          <w:tcPr>
            <w:tcW w:w="9360" w:type="dxa"/>
          </w:tcPr>
          <w:p w:rsidR="00C4775A" w:rsidRPr="00316C32" w:rsidRDefault="00000000" w:rsidP="00D267D2">
            <w:pPr>
              <w:pStyle w:val="Heading2"/>
            </w:pPr>
            <w:sdt>
              <w:sdtPr>
                <w:id w:val="935637443"/>
                <w:placeholder>
                  <w:docPart w:val="4DC1DF566DCD40B1A9DA53BA45C17A27"/>
                </w:placeholder>
                <w15:appearance w15:val="hidden"/>
              </w:sdtPr>
              <w:sdtContent>
                <w:r w:rsidR="00C4775A">
                  <w:t>certifications</w:t>
                </w:r>
              </w:sdtContent>
            </w:sdt>
            <w:r w:rsidR="00C4775A" w:rsidRPr="00316C32">
              <w:t xml:space="preserve"> </w:t>
            </w:r>
          </w:p>
        </w:tc>
      </w:tr>
    </w:tbl>
    <w:p w:rsidR="00C4775A" w:rsidRDefault="00C4775A" w:rsidP="00C4775A">
      <w:pPr>
        <w:pStyle w:val="Spacebetweentables"/>
      </w:pPr>
    </w:p>
    <w:p w:rsidR="009F7F35" w:rsidRPr="009F7F35" w:rsidRDefault="009F7F35" w:rsidP="009F7F35">
      <w:pPr>
        <w:pStyle w:val="ListParagraph"/>
        <w:numPr>
          <w:ilvl w:val="0"/>
          <w:numId w:val="38"/>
        </w:numPr>
        <w:rPr>
          <w:bCs/>
          <w:color w:val="auto"/>
        </w:rPr>
      </w:pPr>
      <w:r w:rsidRPr="009F7F35">
        <w:rPr>
          <w:b/>
          <w:color w:val="auto"/>
        </w:rPr>
        <w:t>Python Django</w:t>
      </w:r>
      <w:r w:rsidRPr="009F7F35">
        <w:rPr>
          <w:bCs/>
          <w:color w:val="auto"/>
        </w:rPr>
        <w:t xml:space="preserve"> – </w:t>
      </w:r>
      <w:r w:rsidRPr="009F7F35">
        <w:rPr>
          <w:color w:val="auto"/>
        </w:rPr>
        <w:t>Questech Institut</w:t>
      </w:r>
      <w:r>
        <w:rPr>
          <w:color w:val="auto"/>
        </w:rPr>
        <w:t>e</w:t>
      </w:r>
    </w:p>
    <w:p w:rsidR="009F7F35" w:rsidRPr="009F7F35" w:rsidRDefault="009F7F35" w:rsidP="009F7F35">
      <w:pPr>
        <w:pStyle w:val="ListParagraph"/>
        <w:numPr>
          <w:ilvl w:val="0"/>
          <w:numId w:val="38"/>
        </w:numPr>
        <w:rPr>
          <w:bCs/>
          <w:color w:val="auto"/>
        </w:rPr>
      </w:pPr>
      <w:r w:rsidRPr="009F7F35">
        <w:rPr>
          <w:b/>
          <w:bCs/>
          <w:color w:val="auto"/>
        </w:rPr>
        <w:t>Design &amp; Analysis of Algorithm</w:t>
      </w:r>
      <w:r w:rsidRPr="009F7F35">
        <w:rPr>
          <w:bCs/>
          <w:color w:val="auto"/>
        </w:rPr>
        <w:t xml:space="preserve"> – </w:t>
      </w:r>
      <w:r w:rsidRPr="009F7F35">
        <w:rPr>
          <w:color w:val="auto"/>
        </w:rPr>
        <w:t>Infosys Springboard</w:t>
      </w:r>
    </w:p>
    <w:p w:rsidR="00C4775A" w:rsidRPr="009F7F35" w:rsidRDefault="009F7F35" w:rsidP="009F7F35">
      <w:pPr>
        <w:pStyle w:val="ListParagraph"/>
        <w:numPr>
          <w:ilvl w:val="0"/>
          <w:numId w:val="38"/>
        </w:numPr>
        <w:rPr>
          <w:rStyle w:val="NotBold"/>
        </w:rPr>
      </w:pPr>
      <w:r w:rsidRPr="009F7F35">
        <w:rPr>
          <w:b/>
          <w:color w:val="auto"/>
        </w:rPr>
        <w:t>Graphic Design</w:t>
      </w:r>
      <w:r w:rsidRPr="009F7F35">
        <w:rPr>
          <w:bCs/>
          <w:color w:val="auto"/>
        </w:rPr>
        <w:t xml:space="preserve"> – </w:t>
      </w:r>
      <w:r w:rsidRPr="009F7F35">
        <w:rPr>
          <w:color w:val="auto"/>
        </w:rPr>
        <w:t>Magic Bus</w:t>
      </w:r>
    </w:p>
    <w:sectPr w:rsidR="00C4775A" w:rsidRPr="009F7F35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A121D"/>
    <w:multiLevelType w:val="multilevel"/>
    <w:tmpl w:val="500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C56F2"/>
    <w:multiLevelType w:val="hybridMultilevel"/>
    <w:tmpl w:val="8B604F04"/>
    <w:lvl w:ilvl="0" w:tplc="942279F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84401"/>
    <w:multiLevelType w:val="hybridMultilevel"/>
    <w:tmpl w:val="28A6E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C3B58"/>
    <w:multiLevelType w:val="multilevel"/>
    <w:tmpl w:val="BC3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745FC"/>
    <w:multiLevelType w:val="hybridMultilevel"/>
    <w:tmpl w:val="304C5F8C"/>
    <w:lvl w:ilvl="0" w:tplc="942279F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340AA"/>
    <w:multiLevelType w:val="hybridMultilevel"/>
    <w:tmpl w:val="1C80BCF4"/>
    <w:lvl w:ilvl="0" w:tplc="942279F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7C7B01"/>
    <w:multiLevelType w:val="multilevel"/>
    <w:tmpl w:val="2B2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51F95"/>
    <w:multiLevelType w:val="hybridMultilevel"/>
    <w:tmpl w:val="B8D6699C"/>
    <w:lvl w:ilvl="0" w:tplc="942279FE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710A62"/>
    <w:multiLevelType w:val="hybridMultilevel"/>
    <w:tmpl w:val="E070D192"/>
    <w:lvl w:ilvl="0" w:tplc="942279F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053459"/>
    <w:multiLevelType w:val="multilevel"/>
    <w:tmpl w:val="001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90F56"/>
    <w:multiLevelType w:val="hybridMultilevel"/>
    <w:tmpl w:val="E3BEB196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A2938EA"/>
    <w:multiLevelType w:val="hybridMultilevel"/>
    <w:tmpl w:val="61A80952"/>
    <w:lvl w:ilvl="0" w:tplc="942279F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15EE6"/>
    <w:multiLevelType w:val="hybridMultilevel"/>
    <w:tmpl w:val="C116ECBC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91D6A52"/>
    <w:multiLevelType w:val="hybridMultilevel"/>
    <w:tmpl w:val="138425FA"/>
    <w:lvl w:ilvl="0" w:tplc="942279FE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A700B5"/>
    <w:multiLevelType w:val="multilevel"/>
    <w:tmpl w:val="934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A2BEF"/>
    <w:multiLevelType w:val="hybridMultilevel"/>
    <w:tmpl w:val="6CD0D378"/>
    <w:lvl w:ilvl="0" w:tplc="942279FE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FD3C47"/>
    <w:multiLevelType w:val="multilevel"/>
    <w:tmpl w:val="781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B20ACB"/>
    <w:multiLevelType w:val="multilevel"/>
    <w:tmpl w:val="7EB8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EE0754"/>
    <w:multiLevelType w:val="hybridMultilevel"/>
    <w:tmpl w:val="879E433C"/>
    <w:lvl w:ilvl="0" w:tplc="942279F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8B3816"/>
    <w:multiLevelType w:val="hybridMultilevel"/>
    <w:tmpl w:val="B1A242C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C81E0C"/>
    <w:multiLevelType w:val="multilevel"/>
    <w:tmpl w:val="C54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25"/>
  </w:num>
  <w:num w:numId="2" w16cid:durableId="208499492">
    <w:abstractNumId w:val="38"/>
  </w:num>
  <w:num w:numId="3" w16cid:durableId="733358831">
    <w:abstractNumId w:val="7"/>
  </w:num>
  <w:num w:numId="4" w16cid:durableId="700475163">
    <w:abstractNumId w:val="29"/>
  </w:num>
  <w:num w:numId="5" w16cid:durableId="1963490968">
    <w:abstractNumId w:val="21"/>
  </w:num>
  <w:num w:numId="6" w16cid:durableId="374744320">
    <w:abstractNumId w:val="8"/>
  </w:num>
  <w:num w:numId="7" w16cid:durableId="931669694">
    <w:abstractNumId w:val="5"/>
  </w:num>
  <w:num w:numId="8" w16cid:durableId="963853787">
    <w:abstractNumId w:val="20"/>
  </w:num>
  <w:num w:numId="9" w16cid:durableId="123549603">
    <w:abstractNumId w:val="16"/>
  </w:num>
  <w:num w:numId="10" w16cid:durableId="1309941647">
    <w:abstractNumId w:val="33"/>
  </w:num>
  <w:num w:numId="11" w16cid:durableId="404760913">
    <w:abstractNumId w:val="15"/>
  </w:num>
  <w:num w:numId="12" w16cid:durableId="2018582123">
    <w:abstractNumId w:val="19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27"/>
  </w:num>
  <w:num w:numId="19" w16cid:durableId="986595688">
    <w:abstractNumId w:val="35"/>
  </w:num>
  <w:num w:numId="20" w16cid:durableId="1701778090">
    <w:abstractNumId w:val="13"/>
  </w:num>
  <w:num w:numId="21" w16cid:durableId="538858895">
    <w:abstractNumId w:val="10"/>
  </w:num>
  <w:num w:numId="22" w16cid:durableId="1276786948">
    <w:abstractNumId w:val="14"/>
  </w:num>
  <w:num w:numId="23" w16cid:durableId="685400913">
    <w:abstractNumId w:val="6"/>
  </w:num>
  <w:num w:numId="24" w16cid:durableId="1437556095">
    <w:abstractNumId w:val="37"/>
  </w:num>
  <w:num w:numId="25" w16cid:durableId="723597801">
    <w:abstractNumId w:val="11"/>
  </w:num>
  <w:num w:numId="26" w16cid:durableId="1356149081">
    <w:abstractNumId w:val="30"/>
  </w:num>
  <w:num w:numId="27" w16cid:durableId="2054768629">
    <w:abstractNumId w:val="32"/>
  </w:num>
  <w:num w:numId="28" w16cid:durableId="531695901">
    <w:abstractNumId w:val="22"/>
  </w:num>
  <w:num w:numId="29" w16cid:durableId="828442532">
    <w:abstractNumId w:val="24"/>
  </w:num>
  <w:num w:numId="30" w16cid:durableId="518155810">
    <w:abstractNumId w:val="26"/>
  </w:num>
  <w:num w:numId="31" w16cid:durableId="973831501">
    <w:abstractNumId w:val="34"/>
  </w:num>
  <w:num w:numId="32" w16cid:durableId="897858751">
    <w:abstractNumId w:val="12"/>
  </w:num>
  <w:num w:numId="33" w16cid:durableId="373162580">
    <w:abstractNumId w:val="23"/>
  </w:num>
  <w:num w:numId="34" w16cid:durableId="287124061">
    <w:abstractNumId w:val="36"/>
  </w:num>
  <w:num w:numId="35" w16cid:durableId="1702051082">
    <w:abstractNumId w:val="31"/>
  </w:num>
  <w:num w:numId="36" w16cid:durableId="1418090200">
    <w:abstractNumId w:val="28"/>
  </w:num>
  <w:num w:numId="37" w16cid:durableId="1810584789">
    <w:abstractNumId w:val="17"/>
  </w:num>
  <w:num w:numId="38" w16cid:durableId="21785957">
    <w:abstractNumId w:val="9"/>
  </w:num>
  <w:num w:numId="39" w16cid:durableId="6456717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294"/>
    <w:rsid w:val="00016D3E"/>
    <w:rsid w:val="00034A9E"/>
    <w:rsid w:val="00043A19"/>
    <w:rsid w:val="00054A06"/>
    <w:rsid w:val="00084F0C"/>
    <w:rsid w:val="00092749"/>
    <w:rsid w:val="000A0915"/>
    <w:rsid w:val="000A7A1D"/>
    <w:rsid w:val="000B4CAB"/>
    <w:rsid w:val="00114FD5"/>
    <w:rsid w:val="00115755"/>
    <w:rsid w:val="001368B3"/>
    <w:rsid w:val="0016682E"/>
    <w:rsid w:val="001728A6"/>
    <w:rsid w:val="002073B6"/>
    <w:rsid w:val="00220FCA"/>
    <w:rsid w:val="00231796"/>
    <w:rsid w:val="00240B68"/>
    <w:rsid w:val="002548CF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04470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229A6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6F755C"/>
    <w:rsid w:val="007133C8"/>
    <w:rsid w:val="00781FA7"/>
    <w:rsid w:val="007D1F1C"/>
    <w:rsid w:val="007E4341"/>
    <w:rsid w:val="0084324B"/>
    <w:rsid w:val="00845CE1"/>
    <w:rsid w:val="00860463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9F7F35"/>
    <w:rsid w:val="00A06161"/>
    <w:rsid w:val="00A30C08"/>
    <w:rsid w:val="00A314C3"/>
    <w:rsid w:val="00A738F9"/>
    <w:rsid w:val="00A76925"/>
    <w:rsid w:val="00A80490"/>
    <w:rsid w:val="00A949FC"/>
    <w:rsid w:val="00AA5BA8"/>
    <w:rsid w:val="00AD020D"/>
    <w:rsid w:val="00AE1CC4"/>
    <w:rsid w:val="00AE2A33"/>
    <w:rsid w:val="00B02A5F"/>
    <w:rsid w:val="00B13B26"/>
    <w:rsid w:val="00B47A68"/>
    <w:rsid w:val="00B650FA"/>
    <w:rsid w:val="00B8310C"/>
    <w:rsid w:val="00BA1F7D"/>
    <w:rsid w:val="00C4775A"/>
    <w:rsid w:val="00C57F27"/>
    <w:rsid w:val="00C61E63"/>
    <w:rsid w:val="00C73E1E"/>
    <w:rsid w:val="00C7525A"/>
    <w:rsid w:val="00C778F0"/>
    <w:rsid w:val="00D04515"/>
    <w:rsid w:val="00D3309C"/>
    <w:rsid w:val="00D608C2"/>
    <w:rsid w:val="00D65C9D"/>
    <w:rsid w:val="00D72294"/>
    <w:rsid w:val="00DA4C27"/>
    <w:rsid w:val="00DB0671"/>
    <w:rsid w:val="00DC490D"/>
    <w:rsid w:val="00E00A21"/>
    <w:rsid w:val="00EB23AF"/>
    <w:rsid w:val="00EF2B8F"/>
    <w:rsid w:val="00EF74BA"/>
    <w:rsid w:val="00F012B0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2A7B"/>
  <w15:chartTrackingRefBased/>
  <w15:docId w15:val="{C48A108C-02C3-4042-B9A2-E2E191A8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paragraph" w:styleId="NormalWeb">
    <w:name w:val="Normal (Web)"/>
    <w:basedOn w:val="Normal"/>
    <w:uiPriority w:val="99"/>
    <w:semiHidden/>
    <w:unhideWhenUsed/>
    <w:rsid w:val="0086046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FAF049DF664505B71E925E0C9E8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26813-9DBA-423F-9BC1-C901FBEC281B}"/>
      </w:docPartPr>
      <w:docPartBody>
        <w:p w:rsidR="00841474" w:rsidRDefault="00000000">
          <w:pPr>
            <w:pStyle w:val="54FAF049DF664505B71E925E0C9E846D"/>
          </w:pPr>
          <w:r w:rsidRPr="00F9176F">
            <w:t>Full Name</w:t>
          </w:r>
        </w:p>
      </w:docPartBody>
    </w:docPart>
    <w:docPart>
      <w:docPartPr>
        <w:name w:val="2B9418B68D2B47F69CF11B9C33C7A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B8440-1753-4707-ABAC-B82E5AFEA69E}"/>
      </w:docPartPr>
      <w:docPartBody>
        <w:p w:rsidR="00841474" w:rsidRDefault="00000000">
          <w:pPr>
            <w:pStyle w:val="2B9418B68D2B47F69CF11B9C33C7AF0C"/>
          </w:pPr>
          <w:r w:rsidRPr="002073B6">
            <w:t>yourname@example.com</w:t>
          </w:r>
        </w:p>
      </w:docPartBody>
    </w:docPart>
    <w:docPart>
      <w:docPartPr>
        <w:name w:val="08063550540D4127ABCF27317C575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9A12C-F49F-447B-97B0-79326C1D4A98}"/>
      </w:docPartPr>
      <w:docPartBody>
        <w:p w:rsidR="00841474" w:rsidRDefault="00000000">
          <w:pPr>
            <w:pStyle w:val="08063550540D4127ABCF27317C575923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34B271FC6E684D188435DD0B2F630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9C856-5646-4F4E-B15C-C69FAF02AE32}"/>
      </w:docPartPr>
      <w:docPartBody>
        <w:p w:rsidR="00841474" w:rsidRDefault="00000000">
          <w:pPr>
            <w:pStyle w:val="34B271FC6E684D188435DD0B2F630454"/>
          </w:pPr>
          <w:r w:rsidRPr="00F9176F">
            <w:t>College</w:t>
          </w:r>
        </w:p>
      </w:docPartBody>
    </w:docPart>
    <w:docPart>
      <w:docPartPr>
        <w:name w:val="2045DE9C5EE74340B0A077F219BFE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44038-BCA8-4E24-A8D7-DBD563717A8E}"/>
      </w:docPartPr>
      <w:docPartBody>
        <w:p w:rsidR="00841474" w:rsidRDefault="00000000">
          <w:pPr>
            <w:pStyle w:val="2045DE9C5EE74340B0A077F219BFE132"/>
          </w:pPr>
          <w:r w:rsidRPr="00F9176F">
            <w:t>location</w:t>
          </w:r>
        </w:p>
      </w:docPartBody>
    </w:docPart>
    <w:docPart>
      <w:docPartPr>
        <w:name w:val="C3EA1764EE27416B89E140EC65B5E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AFFC6-954C-40AC-B159-3F515E0172EA}"/>
      </w:docPartPr>
      <w:docPartBody>
        <w:p w:rsidR="00841474" w:rsidRDefault="00000000">
          <w:pPr>
            <w:pStyle w:val="C3EA1764EE27416B89E140EC65B5E42F"/>
          </w:pPr>
          <w:r w:rsidRPr="00F9176F">
            <w:t>Graduation year</w:t>
          </w:r>
        </w:p>
      </w:docPartBody>
    </w:docPart>
    <w:docPart>
      <w:docPartPr>
        <w:name w:val="2083F60BB9BF437EB0964A8DFA03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F8091-0DEA-4EF8-819D-413DC0C10DD7}"/>
      </w:docPartPr>
      <w:docPartBody>
        <w:p w:rsidR="00841474" w:rsidRDefault="00000000">
          <w:pPr>
            <w:pStyle w:val="2083F60BB9BF437EB0964A8DFA033166"/>
          </w:pPr>
          <w:r w:rsidRPr="000B4CAB">
            <w:t>Bachelor of Arts, Degree, GPA</w:t>
          </w:r>
        </w:p>
      </w:docPartBody>
    </w:docPart>
    <w:docPart>
      <w:docPartPr>
        <w:name w:val="291E5AAC26234408B568522E81E90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A1D4E-4336-498F-801F-6E05CF027211}"/>
      </w:docPartPr>
      <w:docPartBody>
        <w:p w:rsidR="00841474" w:rsidRDefault="00000000">
          <w:pPr>
            <w:pStyle w:val="291E5AAC26234408B568522E81E90B99"/>
          </w:pPr>
          <w:r w:rsidRPr="00316C32">
            <w:t>Projects &amp; extracurricular</w:t>
          </w:r>
        </w:p>
      </w:docPartBody>
    </w:docPart>
    <w:docPart>
      <w:docPartPr>
        <w:name w:val="B22F4CB9ADE44E119FBFDB53069D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32D2B-10B8-4663-A732-95B508A9B6CC}"/>
      </w:docPartPr>
      <w:docPartBody>
        <w:p w:rsidR="00841474" w:rsidRDefault="00000000">
          <w:pPr>
            <w:pStyle w:val="B22F4CB9ADE44E119FBFDB53069D9D4F"/>
          </w:pPr>
          <w:r w:rsidRPr="00316C32">
            <w:t>Project title</w:t>
          </w:r>
        </w:p>
      </w:docPartBody>
    </w:docPart>
    <w:docPart>
      <w:docPartPr>
        <w:name w:val="E3420322FC31407693DC22D6CC504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115E8-E520-4BBA-9E4B-DC77423EE52F}"/>
      </w:docPartPr>
      <w:docPartBody>
        <w:p w:rsidR="00841474" w:rsidRDefault="00000000">
          <w:pPr>
            <w:pStyle w:val="E3420322FC31407693DC22D6CC5042D6"/>
          </w:pPr>
          <w:r w:rsidRPr="00316C32">
            <w:t>Describe what you did/built etc.</w:t>
          </w:r>
        </w:p>
      </w:docPartBody>
    </w:docPart>
    <w:docPart>
      <w:docPartPr>
        <w:name w:val="B460D3F887484258927A6620A2FEC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90150-652C-4835-B8CF-AF6C67418419}"/>
      </w:docPartPr>
      <w:docPartBody>
        <w:p w:rsidR="00841474" w:rsidRDefault="00000000">
          <w:pPr>
            <w:pStyle w:val="B460D3F887484258927A6620A2FECD41"/>
          </w:pPr>
          <w:r>
            <w:t>Skills</w:t>
          </w:r>
        </w:p>
      </w:docPartBody>
    </w:docPart>
    <w:docPart>
      <w:docPartPr>
        <w:name w:val="D79C477BBC9D48C5B392D23B76BA1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A5522-BBDA-44D6-A210-9350B848B87F}"/>
      </w:docPartPr>
      <w:docPartBody>
        <w:p w:rsidR="00841474" w:rsidRDefault="00C95DB8" w:rsidP="00C95DB8">
          <w:pPr>
            <w:pStyle w:val="D79C477BBC9D48C5B392D23B76BA1018"/>
          </w:pPr>
          <w:r w:rsidRPr="000B4CAB">
            <w:t>Bachelor of Arts, Degree, GPA</w:t>
          </w:r>
        </w:p>
      </w:docPartBody>
    </w:docPart>
    <w:docPart>
      <w:docPartPr>
        <w:name w:val="0404202FCD704A7BA4247C76DB2CC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C1231-C8AB-4B2A-8DF4-1E3A54F3B820}"/>
      </w:docPartPr>
      <w:docPartBody>
        <w:p w:rsidR="00841474" w:rsidRDefault="00C95DB8" w:rsidP="00C95DB8">
          <w:pPr>
            <w:pStyle w:val="0404202FCD704A7BA4247C76DB2CC396"/>
          </w:pPr>
          <w:r w:rsidRPr="00F9176F">
            <w:t>Professional experience</w:t>
          </w:r>
        </w:p>
      </w:docPartBody>
    </w:docPart>
    <w:docPart>
      <w:docPartPr>
        <w:name w:val="17984929DB3140788BD29EC3BAA16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D9645-5C39-4850-A6EE-3660024533B8}"/>
      </w:docPartPr>
      <w:docPartBody>
        <w:p w:rsidR="00841474" w:rsidRDefault="00C95DB8" w:rsidP="00C95DB8">
          <w:pPr>
            <w:pStyle w:val="17984929DB3140788BD29EC3BAA16F21"/>
          </w:pPr>
          <w:r>
            <w:t>Leadership experience</w:t>
          </w:r>
        </w:p>
      </w:docPartBody>
    </w:docPart>
    <w:docPart>
      <w:docPartPr>
        <w:name w:val="E9D024271038487E9F60F37CF72D1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71B24-4AB7-41F6-A89A-34CC6654DCF2}"/>
      </w:docPartPr>
      <w:docPartBody>
        <w:p w:rsidR="00841474" w:rsidRDefault="00C95DB8" w:rsidP="00C95DB8">
          <w:pPr>
            <w:pStyle w:val="E9D024271038487E9F60F37CF72D1D93"/>
          </w:pPr>
          <w:r w:rsidRPr="00F9176F">
            <w:t>Graduation year</w:t>
          </w:r>
        </w:p>
      </w:docPartBody>
    </w:docPart>
    <w:docPart>
      <w:docPartPr>
        <w:name w:val="4DC1DF566DCD40B1A9DA53BA45C17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2A2EC-25F9-49B4-B0D6-F81E77EC613E}"/>
      </w:docPartPr>
      <w:docPartBody>
        <w:p w:rsidR="00841474" w:rsidRDefault="00C95DB8" w:rsidP="00C95DB8">
          <w:pPr>
            <w:pStyle w:val="4DC1DF566DCD40B1A9DA53BA45C17A27"/>
          </w:pPr>
          <w:r>
            <w:t>Skills</w:t>
          </w:r>
        </w:p>
      </w:docPartBody>
    </w:docPart>
    <w:docPart>
      <w:docPartPr>
        <w:name w:val="415B1B708A484956BFC2F15A86B7A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648C6-737F-4FAC-8D46-9D771D4B12D4}"/>
      </w:docPartPr>
      <w:docPartBody>
        <w:p w:rsidR="00841474" w:rsidRDefault="00C95DB8" w:rsidP="00C95DB8">
          <w:pPr>
            <w:pStyle w:val="415B1B708A484956BFC2F15A86B7A42D"/>
          </w:pPr>
          <w:r w:rsidRPr="00F9176F">
            <w:t>Graduation year</w:t>
          </w:r>
        </w:p>
      </w:docPartBody>
    </w:docPart>
    <w:docPart>
      <w:docPartPr>
        <w:name w:val="0AEFDF45067C4C678930B1C0A22DF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73C45-7BB5-4C2C-83C1-77D7F39F8BCC}"/>
      </w:docPartPr>
      <w:docPartBody>
        <w:p w:rsidR="00841474" w:rsidRDefault="00C95DB8" w:rsidP="00C95DB8">
          <w:pPr>
            <w:pStyle w:val="0AEFDF45067C4C678930B1C0A22DF692"/>
          </w:pPr>
          <w:r w:rsidRPr="00316C3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B8"/>
    <w:rsid w:val="00220FCA"/>
    <w:rsid w:val="002548CF"/>
    <w:rsid w:val="00841474"/>
    <w:rsid w:val="00A51DF4"/>
    <w:rsid w:val="00C95DB8"/>
    <w:rsid w:val="00EB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FAF049DF664505B71E925E0C9E846D">
    <w:name w:val="54FAF049DF664505B71E925E0C9E846D"/>
  </w:style>
  <w:style w:type="paragraph" w:customStyle="1" w:styleId="2B9418B68D2B47F69CF11B9C33C7AF0C">
    <w:name w:val="2B9418B68D2B47F69CF11B9C33C7AF0C"/>
  </w:style>
  <w:style w:type="paragraph" w:customStyle="1" w:styleId="08063550540D4127ABCF27317C575923">
    <w:name w:val="08063550540D4127ABCF27317C575923"/>
  </w:style>
  <w:style w:type="paragraph" w:customStyle="1" w:styleId="3128DABBF9A548C08491B072E61A5085">
    <w:name w:val="3128DABBF9A548C08491B072E61A5085"/>
  </w:style>
  <w:style w:type="paragraph" w:customStyle="1" w:styleId="34B271FC6E684D188435DD0B2F630454">
    <w:name w:val="34B271FC6E684D188435DD0B2F630454"/>
  </w:style>
  <w:style w:type="paragraph" w:customStyle="1" w:styleId="2045DE9C5EE74340B0A077F219BFE132">
    <w:name w:val="2045DE9C5EE74340B0A077F219BFE132"/>
  </w:style>
  <w:style w:type="paragraph" w:customStyle="1" w:styleId="C3EA1764EE27416B89E140EC65B5E42F">
    <w:name w:val="C3EA1764EE27416B89E140EC65B5E42F"/>
  </w:style>
  <w:style w:type="paragraph" w:customStyle="1" w:styleId="2083F60BB9BF437EB0964A8DFA033166">
    <w:name w:val="2083F60BB9BF437EB0964A8DFA033166"/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  <w:rPr>
      <w:rFonts w:ascii="Franklin Gothic Book" w:hAnsi="Franklin Gothic Book"/>
      <w:color w:val="000000" w:themeColor="text1"/>
      <w:kern w:val="0"/>
      <w:sz w:val="20"/>
      <w:lang w:val="en-US"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customStyle="1" w:styleId="291E5AAC26234408B568522E81E90B99">
    <w:name w:val="291E5AAC26234408B568522E81E90B99"/>
  </w:style>
  <w:style w:type="paragraph" w:customStyle="1" w:styleId="B22F4CB9ADE44E119FBFDB53069D9D4F">
    <w:name w:val="B22F4CB9ADE44E119FBFDB53069D9D4F"/>
  </w:style>
  <w:style w:type="paragraph" w:customStyle="1" w:styleId="E3420322FC31407693DC22D6CC5042D6">
    <w:name w:val="E3420322FC31407693DC22D6CC5042D6"/>
  </w:style>
  <w:style w:type="paragraph" w:customStyle="1" w:styleId="B460D3F887484258927A6620A2FECD41">
    <w:name w:val="B460D3F887484258927A6620A2FECD41"/>
  </w:style>
  <w:style w:type="paragraph" w:customStyle="1" w:styleId="D79C477BBC9D48C5B392D23B76BA1018">
    <w:name w:val="D79C477BBC9D48C5B392D23B76BA1018"/>
    <w:rsid w:val="00C95DB8"/>
  </w:style>
  <w:style w:type="paragraph" w:customStyle="1" w:styleId="0404202FCD704A7BA4247C76DB2CC396">
    <w:name w:val="0404202FCD704A7BA4247C76DB2CC396"/>
    <w:rsid w:val="00C95DB8"/>
  </w:style>
  <w:style w:type="paragraph" w:customStyle="1" w:styleId="17984929DB3140788BD29EC3BAA16F21">
    <w:name w:val="17984929DB3140788BD29EC3BAA16F21"/>
    <w:rsid w:val="00C95DB8"/>
  </w:style>
  <w:style w:type="paragraph" w:customStyle="1" w:styleId="E9D024271038487E9F60F37CF72D1D93">
    <w:name w:val="E9D024271038487E9F60F37CF72D1D93"/>
    <w:rsid w:val="00C95DB8"/>
  </w:style>
  <w:style w:type="paragraph" w:customStyle="1" w:styleId="4DC1DF566DCD40B1A9DA53BA45C17A27">
    <w:name w:val="4DC1DF566DCD40B1A9DA53BA45C17A27"/>
    <w:rsid w:val="00C95DB8"/>
  </w:style>
  <w:style w:type="paragraph" w:customStyle="1" w:styleId="415B1B708A484956BFC2F15A86B7A42D">
    <w:name w:val="415B1B708A484956BFC2F15A86B7A42D"/>
    <w:rsid w:val="00C95DB8"/>
  </w:style>
  <w:style w:type="paragraph" w:customStyle="1" w:styleId="0AEFDF45067C4C678930B1C0A22DF692">
    <w:name w:val="0AEFDF45067C4C678930B1C0A22DF692"/>
    <w:rsid w:val="00C95D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</Template>
  <TotalTime>142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2025-05-30T13:21:00Z</dcterms:created>
  <dcterms:modified xsi:type="dcterms:W3CDTF">2025-05-30T15:43:00Z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